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953"/>
        <w:gridCol w:w="5953"/>
      </w:tblGrid>
      <w:tr w:rsidR="004805C7" w14:paraId="3328C17C" w14:textId="77777777" w:rsidTr="004805C7">
        <w:trPr>
          <w:cantSplit/>
          <w:trHeight w:hRule="exact" w:val="3969"/>
        </w:trPr>
        <w:tc>
          <w:tcPr>
            <w:tcW w:w="5953" w:type="dxa"/>
            <w:vAlign w:val="center"/>
          </w:tcPr>
          <w:p w14:paraId="2B0BA0EB" w14:textId="77777777" w:rsidR="002B0172" w:rsidRPr="00004C28" w:rsidRDefault="002B0172" w:rsidP="002B0172">
            <w:pPr>
              <w:tabs>
                <w:tab w:val="left" w:pos="2685"/>
              </w:tabs>
              <w:ind w:left="180"/>
              <w:jc w:val="center"/>
              <w:rPr>
                <w:b/>
                <w:sz w:val="36"/>
                <w:szCs w:val="36"/>
              </w:rPr>
            </w:pPr>
            <w:proofErr w:type="spellStart"/>
            <w:r>
              <w:rPr>
                <w:b/>
                <w:sz w:val="36"/>
                <w:szCs w:val="36"/>
              </w:rPr>
              <w:t>BOOXpress</w:t>
            </w:r>
            <w:proofErr w:type="spellEnd"/>
          </w:p>
          <w:p w14:paraId="78291782" w14:textId="77777777" w:rsidR="002B0172" w:rsidRPr="00A75F88" w:rsidRDefault="002B0172" w:rsidP="002B0172">
            <w:pPr>
              <w:tabs>
                <w:tab w:val="left" w:pos="2685"/>
              </w:tabs>
              <w:ind w:left="180"/>
              <w:jc w:val="center"/>
            </w:pPr>
            <w:r>
              <w:rPr>
                <w:noProof/>
              </w:rPr>
              <w:drawing>
                <wp:inline distT="0" distB="0" distL="0" distR="0" wp14:anchorId="3DDB22E3" wp14:editId="1AD621E7">
                  <wp:extent cx="3257550" cy="762000"/>
                  <wp:effectExtent l="0" t="0" r="0" b="0"/>
                  <wp:docPr id="143062856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77C2A5" w14:textId="77777777" w:rsidR="002B0172" w:rsidRPr="001053A7" w:rsidRDefault="002B0172" w:rsidP="002B0172">
            <w:pPr>
              <w:tabs>
                <w:tab w:val="left" w:pos="1080"/>
                <w:tab w:val="left" w:pos="2685"/>
              </w:tabs>
              <w:ind w:left="180"/>
              <w:rPr>
                <w:sz w:val="12"/>
                <w:szCs w:val="12"/>
              </w:rPr>
            </w:pPr>
          </w:p>
          <w:p w14:paraId="1C732DDA" w14:textId="77777777" w:rsidR="002B0172" w:rsidRDefault="002B0172" w:rsidP="002B0172">
            <w:pPr>
              <w:tabs>
                <w:tab w:val="left" w:pos="540"/>
                <w:tab w:val="left" w:pos="2685"/>
              </w:tabs>
              <w:ind w:left="180"/>
              <w:rPr>
                <w:b/>
                <w:sz w:val="22"/>
              </w:rPr>
            </w:pPr>
            <w:r>
              <w:rPr>
                <w:sz w:val="22"/>
              </w:rPr>
              <w:tab/>
            </w:r>
            <w:proofErr w:type="spellStart"/>
            <w:r w:rsidRPr="0086717B">
              <w:rPr>
                <w:b/>
                <w:sz w:val="22"/>
              </w:rPr>
              <w:t>verlag</w:t>
            </w:r>
            <w:proofErr w:type="spellEnd"/>
            <w:r w:rsidRPr="0086717B">
              <w:rPr>
                <w:b/>
                <w:sz w:val="22"/>
              </w:rPr>
              <w:t xml:space="preserve"> regionalkultur, </w:t>
            </w:r>
          </w:p>
          <w:p w14:paraId="09B2CBFB" w14:textId="77777777" w:rsidR="002B0172" w:rsidRPr="0086717B" w:rsidRDefault="002B0172" w:rsidP="002B0172">
            <w:pPr>
              <w:tabs>
                <w:tab w:val="left" w:pos="540"/>
                <w:tab w:val="left" w:pos="2685"/>
              </w:tabs>
              <w:ind w:left="180"/>
              <w:rPr>
                <w:b/>
                <w:sz w:val="22"/>
                <w:u w:val="single"/>
              </w:rPr>
            </w:pPr>
            <w:r>
              <w:rPr>
                <w:b/>
                <w:sz w:val="22"/>
              </w:rPr>
              <w:tab/>
            </w:r>
            <w:r w:rsidRPr="0086717B">
              <w:rPr>
                <w:b/>
                <w:sz w:val="22"/>
                <w:u w:val="single"/>
              </w:rPr>
              <w:t>Bahnhofstr. 2, 76698 Ubstadt-Weiher</w:t>
            </w:r>
          </w:p>
          <w:p w14:paraId="2B48101C" w14:textId="77777777" w:rsidR="002B0172" w:rsidRDefault="002B0172" w:rsidP="002B0172">
            <w:pPr>
              <w:tabs>
                <w:tab w:val="left" w:pos="527"/>
                <w:tab w:val="left" w:pos="2685"/>
              </w:tabs>
              <w:ind w:left="180"/>
              <w:rPr>
                <w:sz w:val="22"/>
              </w:rPr>
            </w:pPr>
            <w:r>
              <w:rPr>
                <w:sz w:val="22"/>
              </w:rPr>
              <w:tab/>
              <w:t>Empfänger:</w:t>
            </w:r>
          </w:p>
          <w:p w14:paraId="069ED74B" w14:textId="77777777" w:rsidR="002B0172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 w:rsidRPr="00D47158">
              <w:rPr>
                <w:b/>
                <w:sz w:val="22"/>
              </w:rPr>
              <w:tab/>
            </w:r>
            <w:r>
              <w:rPr>
                <w:b/>
                <w:sz w:val="22"/>
              </w:rPr>
              <w:t>Libri_25700</w:t>
            </w:r>
          </w:p>
          <w:p w14:paraId="16B618E9" w14:textId="77777777" w:rsidR="002B0172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>
              <w:rPr>
                <w:b/>
                <w:sz w:val="22"/>
              </w:rPr>
              <w:tab/>
              <w:t>Europaallee 1</w:t>
            </w:r>
          </w:p>
          <w:p w14:paraId="1067BA97" w14:textId="62E6731E" w:rsidR="004805C7" w:rsidRDefault="002B0172" w:rsidP="002B0172">
            <w:pPr>
              <w:tabs>
                <w:tab w:val="left" w:pos="527"/>
              </w:tabs>
              <w:ind w:left="180"/>
            </w:pPr>
            <w:r>
              <w:rPr>
                <w:b/>
                <w:sz w:val="22"/>
              </w:rPr>
              <w:tab/>
              <w:t>36244 Bad Hersfeld</w:t>
            </w:r>
          </w:p>
        </w:tc>
        <w:tc>
          <w:tcPr>
            <w:tcW w:w="5953" w:type="dxa"/>
            <w:vAlign w:val="center"/>
          </w:tcPr>
          <w:p w14:paraId="23DF60AE" w14:textId="77777777" w:rsidR="002B0172" w:rsidRPr="00004C28" w:rsidRDefault="002B0172" w:rsidP="002B0172">
            <w:pPr>
              <w:tabs>
                <w:tab w:val="left" w:pos="2685"/>
              </w:tabs>
              <w:ind w:left="180"/>
              <w:jc w:val="center"/>
              <w:rPr>
                <w:b/>
                <w:sz w:val="36"/>
                <w:szCs w:val="36"/>
              </w:rPr>
            </w:pPr>
            <w:proofErr w:type="spellStart"/>
            <w:r>
              <w:rPr>
                <w:b/>
                <w:sz w:val="36"/>
                <w:szCs w:val="36"/>
              </w:rPr>
              <w:t>BOOXpress</w:t>
            </w:r>
            <w:proofErr w:type="spellEnd"/>
          </w:p>
          <w:p w14:paraId="4B8CAACF" w14:textId="77777777" w:rsidR="002B0172" w:rsidRPr="00A75F88" w:rsidRDefault="002B0172" w:rsidP="002B0172">
            <w:pPr>
              <w:tabs>
                <w:tab w:val="left" w:pos="2685"/>
              </w:tabs>
              <w:ind w:left="180"/>
              <w:jc w:val="center"/>
            </w:pPr>
            <w:r>
              <w:rPr>
                <w:noProof/>
              </w:rPr>
              <w:drawing>
                <wp:inline distT="0" distB="0" distL="0" distR="0" wp14:anchorId="00772326" wp14:editId="758C0A12">
                  <wp:extent cx="3257550" cy="762000"/>
                  <wp:effectExtent l="0" t="0" r="0" b="0"/>
                  <wp:docPr id="38481022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81987E" w14:textId="77777777" w:rsidR="002B0172" w:rsidRPr="001053A7" w:rsidRDefault="002B0172" w:rsidP="002B0172">
            <w:pPr>
              <w:tabs>
                <w:tab w:val="left" w:pos="1080"/>
                <w:tab w:val="left" w:pos="2685"/>
              </w:tabs>
              <w:ind w:left="180"/>
              <w:rPr>
                <w:sz w:val="12"/>
                <w:szCs w:val="12"/>
              </w:rPr>
            </w:pPr>
          </w:p>
          <w:p w14:paraId="7CC41D0B" w14:textId="77777777" w:rsidR="002B0172" w:rsidRDefault="002B0172" w:rsidP="002B0172">
            <w:pPr>
              <w:tabs>
                <w:tab w:val="left" w:pos="540"/>
                <w:tab w:val="left" w:pos="2685"/>
              </w:tabs>
              <w:ind w:left="180"/>
              <w:rPr>
                <w:b/>
                <w:sz w:val="22"/>
              </w:rPr>
            </w:pPr>
            <w:r>
              <w:rPr>
                <w:sz w:val="22"/>
              </w:rPr>
              <w:tab/>
            </w:r>
            <w:proofErr w:type="spellStart"/>
            <w:r w:rsidRPr="0086717B">
              <w:rPr>
                <w:b/>
                <w:sz w:val="22"/>
              </w:rPr>
              <w:t>verlag</w:t>
            </w:r>
            <w:proofErr w:type="spellEnd"/>
            <w:r w:rsidRPr="0086717B">
              <w:rPr>
                <w:b/>
                <w:sz w:val="22"/>
              </w:rPr>
              <w:t xml:space="preserve"> regionalkultur, </w:t>
            </w:r>
          </w:p>
          <w:p w14:paraId="0A9B3832" w14:textId="77777777" w:rsidR="002B0172" w:rsidRPr="0086717B" w:rsidRDefault="002B0172" w:rsidP="002B0172">
            <w:pPr>
              <w:tabs>
                <w:tab w:val="left" w:pos="540"/>
                <w:tab w:val="left" w:pos="2685"/>
              </w:tabs>
              <w:ind w:left="180"/>
              <w:rPr>
                <w:b/>
                <w:sz w:val="22"/>
                <w:u w:val="single"/>
              </w:rPr>
            </w:pPr>
            <w:r>
              <w:rPr>
                <w:b/>
                <w:sz w:val="22"/>
              </w:rPr>
              <w:tab/>
            </w:r>
            <w:r w:rsidRPr="0086717B">
              <w:rPr>
                <w:b/>
                <w:sz w:val="22"/>
                <w:u w:val="single"/>
              </w:rPr>
              <w:t>Bahnhofstr. 2, 76698 Ubstadt-Weiher</w:t>
            </w:r>
          </w:p>
          <w:p w14:paraId="7FC779C0" w14:textId="77777777" w:rsidR="002B0172" w:rsidRDefault="002B0172" w:rsidP="002B0172">
            <w:pPr>
              <w:tabs>
                <w:tab w:val="left" w:pos="527"/>
                <w:tab w:val="left" w:pos="2685"/>
              </w:tabs>
              <w:ind w:left="180"/>
              <w:rPr>
                <w:sz w:val="22"/>
              </w:rPr>
            </w:pPr>
            <w:r>
              <w:rPr>
                <w:sz w:val="22"/>
              </w:rPr>
              <w:tab/>
              <w:t>Empfänger:</w:t>
            </w:r>
          </w:p>
          <w:p w14:paraId="2296C5AB" w14:textId="110B1225" w:rsidR="002B0172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 w:rsidRPr="00D47158">
              <w:rPr>
                <w:b/>
                <w:sz w:val="22"/>
              </w:rPr>
              <w:tab/>
            </w:r>
            <w:r>
              <w:rPr>
                <w:b/>
                <w:sz w:val="22"/>
              </w:rPr>
              <w:t>Libri_2</w:t>
            </w:r>
            <w:r>
              <w:rPr>
                <w:b/>
                <w:sz w:val="22"/>
              </w:rPr>
              <w:t>9040</w:t>
            </w:r>
          </w:p>
          <w:p w14:paraId="0D2A01F9" w14:textId="77777777" w:rsidR="002B0172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>
              <w:rPr>
                <w:b/>
                <w:sz w:val="22"/>
              </w:rPr>
              <w:tab/>
              <w:t>Europaallee 1</w:t>
            </w:r>
          </w:p>
          <w:p w14:paraId="32DB8709" w14:textId="1F9A608F" w:rsidR="004805C7" w:rsidRPr="00347016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>
              <w:rPr>
                <w:b/>
                <w:sz w:val="22"/>
              </w:rPr>
              <w:tab/>
              <w:t>36244 Bad Hersfeld</w:t>
            </w:r>
          </w:p>
        </w:tc>
      </w:tr>
      <w:tr w:rsidR="004805C7" w14:paraId="386B314B" w14:textId="77777777" w:rsidTr="004805C7">
        <w:trPr>
          <w:cantSplit/>
          <w:trHeight w:hRule="exact" w:val="3969"/>
        </w:trPr>
        <w:tc>
          <w:tcPr>
            <w:tcW w:w="5953" w:type="dxa"/>
            <w:vAlign w:val="center"/>
          </w:tcPr>
          <w:p w14:paraId="186B4742" w14:textId="77777777" w:rsidR="002B0172" w:rsidRPr="00004C28" w:rsidRDefault="002B0172" w:rsidP="002B0172">
            <w:pPr>
              <w:tabs>
                <w:tab w:val="left" w:pos="2685"/>
              </w:tabs>
              <w:ind w:left="180"/>
              <w:jc w:val="center"/>
              <w:rPr>
                <w:b/>
                <w:sz w:val="36"/>
                <w:szCs w:val="36"/>
              </w:rPr>
            </w:pPr>
            <w:proofErr w:type="spellStart"/>
            <w:r>
              <w:rPr>
                <w:b/>
                <w:sz w:val="36"/>
                <w:szCs w:val="36"/>
              </w:rPr>
              <w:t>BOOXpress</w:t>
            </w:r>
            <w:proofErr w:type="spellEnd"/>
          </w:p>
          <w:p w14:paraId="66997196" w14:textId="77777777" w:rsidR="002B0172" w:rsidRPr="00A75F88" w:rsidRDefault="002B0172" w:rsidP="002B0172">
            <w:pPr>
              <w:tabs>
                <w:tab w:val="left" w:pos="2685"/>
              </w:tabs>
              <w:ind w:left="180"/>
              <w:jc w:val="center"/>
            </w:pPr>
            <w:r>
              <w:rPr>
                <w:noProof/>
              </w:rPr>
              <w:drawing>
                <wp:inline distT="0" distB="0" distL="0" distR="0" wp14:anchorId="5F37C268" wp14:editId="792A093D">
                  <wp:extent cx="3257550" cy="762000"/>
                  <wp:effectExtent l="0" t="0" r="0" b="0"/>
                  <wp:docPr id="113932687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A773B1" w14:textId="77777777" w:rsidR="002B0172" w:rsidRPr="001053A7" w:rsidRDefault="002B0172" w:rsidP="002B0172">
            <w:pPr>
              <w:tabs>
                <w:tab w:val="left" w:pos="1080"/>
                <w:tab w:val="left" w:pos="2685"/>
              </w:tabs>
              <w:ind w:left="180"/>
              <w:rPr>
                <w:sz w:val="12"/>
                <w:szCs w:val="12"/>
              </w:rPr>
            </w:pPr>
          </w:p>
          <w:p w14:paraId="5E0E0BDD" w14:textId="77777777" w:rsidR="002B0172" w:rsidRDefault="002B0172" w:rsidP="002B0172">
            <w:pPr>
              <w:tabs>
                <w:tab w:val="left" w:pos="540"/>
                <w:tab w:val="left" w:pos="2685"/>
              </w:tabs>
              <w:ind w:left="180"/>
              <w:rPr>
                <w:b/>
                <w:sz w:val="22"/>
              </w:rPr>
            </w:pPr>
            <w:r>
              <w:rPr>
                <w:sz w:val="22"/>
              </w:rPr>
              <w:tab/>
            </w:r>
            <w:proofErr w:type="spellStart"/>
            <w:r w:rsidRPr="0086717B">
              <w:rPr>
                <w:b/>
                <w:sz w:val="22"/>
              </w:rPr>
              <w:t>verlag</w:t>
            </w:r>
            <w:proofErr w:type="spellEnd"/>
            <w:r w:rsidRPr="0086717B">
              <w:rPr>
                <w:b/>
                <w:sz w:val="22"/>
              </w:rPr>
              <w:t xml:space="preserve"> regionalkultur, </w:t>
            </w:r>
          </w:p>
          <w:p w14:paraId="5BEA10D3" w14:textId="77777777" w:rsidR="002B0172" w:rsidRPr="0086717B" w:rsidRDefault="002B0172" w:rsidP="002B0172">
            <w:pPr>
              <w:tabs>
                <w:tab w:val="left" w:pos="540"/>
                <w:tab w:val="left" w:pos="2685"/>
              </w:tabs>
              <w:ind w:left="180"/>
              <w:rPr>
                <w:b/>
                <w:sz w:val="22"/>
                <w:u w:val="single"/>
              </w:rPr>
            </w:pPr>
            <w:r>
              <w:rPr>
                <w:b/>
                <w:sz w:val="22"/>
              </w:rPr>
              <w:tab/>
            </w:r>
            <w:r w:rsidRPr="0086717B">
              <w:rPr>
                <w:b/>
                <w:sz w:val="22"/>
                <w:u w:val="single"/>
              </w:rPr>
              <w:t>Bahnhofstr. 2, 76698 Ubstadt-Weiher</w:t>
            </w:r>
          </w:p>
          <w:p w14:paraId="3D944BF0" w14:textId="77777777" w:rsidR="002B0172" w:rsidRDefault="002B0172" w:rsidP="002B0172">
            <w:pPr>
              <w:tabs>
                <w:tab w:val="left" w:pos="527"/>
                <w:tab w:val="left" w:pos="2685"/>
              </w:tabs>
              <w:ind w:left="180"/>
              <w:rPr>
                <w:sz w:val="22"/>
              </w:rPr>
            </w:pPr>
            <w:r>
              <w:rPr>
                <w:sz w:val="22"/>
              </w:rPr>
              <w:tab/>
              <w:t>Empfänger:</w:t>
            </w:r>
          </w:p>
          <w:p w14:paraId="7D32157E" w14:textId="6C8B55FE" w:rsidR="002B0172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 w:rsidRPr="00D47158">
              <w:rPr>
                <w:b/>
                <w:sz w:val="22"/>
              </w:rPr>
              <w:tab/>
            </w:r>
            <w:r>
              <w:rPr>
                <w:b/>
                <w:sz w:val="22"/>
              </w:rPr>
              <w:t>Libri_2</w:t>
            </w:r>
            <w:r>
              <w:rPr>
                <w:b/>
                <w:sz w:val="22"/>
              </w:rPr>
              <w:t>9160</w:t>
            </w:r>
          </w:p>
          <w:p w14:paraId="056F84C7" w14:textId="77777777" w:rsidR="002B0172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>
              <w:rPr>
                <w:b/>
                <w:sz w:val="22"/>
              </w:rPr>
              <w:tab/>
              <w:t>Europaallee 1</w:t>
            </w:r>
          </w:p>
          <w:p w14:paraId="5AD6392B" w14:textId="22457F77" w:rsidR="004805C7" w:rsidRPr="005178F6" w:rsidRDefault="002B0172" w:rsidP="002B0172">
            <w:pPr>
              <w:tabs>
                <w:tab w:val="left" w:pos="527"/>
              </w:tabs>
              <w:ind w:left="180"/>
            </w:pPr>
            <w:r>
              <w:rPr>
                <w:b/>
                <w:sz w:val="22"/>
              </w:rPr>
              <w:tab/>
              <w:t>36244 Bad Hersfeld</w:t>
            </w:r>
          </w:p>
        </w:tc>
        <w:tc>
          <w:tcPr>
            <w:tcW w:w="5953" w:type="dxa"/>
            <w:vAlign w:val="center"/>
          </w:tcPr>
          <w:p w14:paraId="635A5771" w14:textId="77777777" w:rsidR="000F7AC6" w:rsidRPr="00004C28" w:rsidRDefault="000F7AC6" w:rsidP="000F7AC6">
            <w:pPr>
              <w:tabs>
                <w:tab w:val="left" w:pos="2685"/>
              </w:tabs>
              <w:ind w:left="180"/>
              <w:jc w:val="center"/>
              <w:rPr>
                <w:b/>
                <w:sz w:val="36"/>
                <w:szCs w:val="36"/>
              </w:rPr>
            </w:pPr>
            <w:proofErr w:type="spellStart"/>
            <w:r>
              <w:rPr>
                <w:b/>
                <w:sz w:val="36"/>
                <w:szCs w:val="36"/>
              </w:rPr>
              <w:t>BOOXpress</w:t>
            </w:r>
            <w:proofErr w:type="spellEnd"/>
          </w:p>
          <w:p w14:paraId="1BD97833" w14:textId="1E3E9C6C" w:rsidR="000F7AC6" w:rsidRPr="00A75F88" w:rsidRDefault="000F7AC6" w:rsidP="000F7AC6">
            <w:pPr>
              <w:tabs>
                <w:tab w:val="left" w:pos="2685"/>
              </w:tabs>
              <w:ind w:left="180"/>
              <w:jc w:val="center"/>
            </w:pPr>
            <w:r>
              <w:rPr>
                <w:noProof/>
              </w:rPr>
              <w:drawing>
                <wp:inline distT="0" distB="0" distL="0" distR="0" wp14:anchorId="639ECC56" wp14:editId="0FF7532D">
                  <wp:extent cx="3257550" cy="762000"/>
                  <wp:effectExtent l="0" t="0" r="0" b="0"/>
                  <wp:docPr id="8356932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E4F075" w14:textId="77777777" w:rsidR="000F7AC6" w:rsidRPr="001053A7" w:rsidRDefault="000F7AC6" w:rsidP="000F7AC6">
            <w:pPr>
              <w:tabs>
                <w:tab w:val="left" w:pos="1080"/>
                <w:tab w:val="left" w:pos="2685"/>
              </w:tabs>
              <w:ind w:left="180"/>
              <w:rPr>
                <w:sz w:val="12"/>
                <w:szCs w:val="12"/>
              </w:rPr>
            </w:pPr>
          </w:p>
          <w:p w14:paraId="69E96742" w14:textId="77777777" w:rsidR="000F7AC6" w:rsidRDefault="000F7AC6" w:rsidP="000F7AC6">
            <w:pPr>
              <w:tabs>
                <w:tab w:val="left" w:pos="540"/>
                <w:tab w:val="left" w:pos="2685"/>
              </w:tabs>
              <w:ind w:left="180"/>
              <w:rPr>
                <w:b/>
                <w:sz w:val="22"/>
              </w:rPr>
            </w:pPr>
            <w:r>
              <w:rPr>
                <w:sz w:val="22"/>
              </w:rPr>
              <w:tab/>
            </w:r>
            <w:proofErr w:type="spellStart"/>
            <w:r w:rsidRPr="0086717B">
              <w:rPr>
                <w:b/>
                <w:sz w:val="22"/>
              </w:rPr>
              <w:t>verlag</w:t>
            </w:r>
            <w:proofErr w:type="spellEnd"/>
            <w:r w:rsidRPr="0086717B">
              <w:rPr>
                <w:b/>
                <w:sz w:val="22"/>
              </w:rPr>
              <w:t xml:space="preserve"> regionalkultur, </w:t>
            </w:r>
          </w:p>
          <w:p w14:paraId="3A2B3601" w14:textId="77777777" w:rsidR="000F7AC6" w:rsidRPr="0086717B" w:rsidRDefault="000F7AC6" w:rsidP="000F7AC6">
            <w:pPr>
              <w:tabs>
                <w:tab w:val="left" w:pos="540"/>
                <w:tab w:val="left" w:pos="2685"/>
              </w:tabs>
              <w:ind w:left="180"/>
              <w:rPr>
                <w:b/>
                <w:sz w:val="22"/>
                <w:u w:val="single"/>
              </w:rPr>
            </w:pPr>
            <w:r>
              <w:rPr>
                <w:b/>
                <w:sz w:val="22"/>
              </w:rPr>
              <w:tab/>
            </w:r>
            <w:r w:rsidRPr="0086717B">
              <w:rPr>
                <w:b/>
                <w:sz w:val="22"/>
                <w:u w:val="single"/>
              </w:rPr>
              <w:t>Bahnhofstr. 2, 76698 Ubstadt-Weiher</w:t>
            </w:r>
          </w:p>
          <w:p w14:paraId="26C3A04D" w14:textId="77777777" w:rsidR="000F7AC6" w:rsidRDefault="000F7AC6" w:rsidP="000F7AC6">
            <w:pPr>
              <w:tabs>
                <w:tab w:val="left" w:pos="527"/>
                <w:tab w:val="left" w:pos="2685"/>
              </w:tabs>
              <w:ind w:left="180"/>
              <w:rPr>
                <w:sz w:val="22"/>
              </w:rPr>
            </w:pPr>
            <w:r>
              <w:rPr>
                <w:sz w:val="22"/>
              </w:rPr>
              <w:tab/>
              <w:t>Empfänger:</w:t>
            </w:r>
          </w:p>
          <w:p w14:paraId="39E97EF1" w14:textId="3C4783F1" w:rsidR="000F7AC6" w:rsidRPr="002B0172" w:rsidRDefault="000F7AC6" w:rsidP="000F7AC6">
            <w:pPr>
              <w:tabs>
                <w:tab w:val="left" w:pos="527"/>
              </w:tabs>
              <w:ind w:left="180"/>
              <w:rPr>
                <w:b/>
                <w:sz w:val="22"/>
                <w:lang w:val="en-GB"/>
              </w:rPr>
            </w:pPr>
            <w:r w:rsidRPr="00D47158">
              <w:rPr>
                <w:b/>
                <w:sz w:val="22"/>
              </w:rPr>
              <w:tab/>
            </w:r>
            <w:proofErr w:type="spellStart"/>
            <w:r w:rsidR="002B0172" w:rsidRPr="002B0172">
              <w:rPr>
                <w:b/>
                <w:sz w:val="22"/>
                <w:lang w:val="en-GB"/>
              </w:rPr>
              <w:t>Harrassowitz</w:t>
            </w:r>
            <w:proofErr w:type="spellEnd"/>
            <w:r w:rsidR="002B0172" w:rsidRPr="002B0172">
              <w:rPr>
                <w:b/>
                <w:sz w:val="22"/>
                <w:lang w:val="en-GB"/>
              </w:rPr>
              <w:t xml:space="preserve"> GmbH &amp; Co. KG</w:t>
            </w:r>
          </w:p>
          <w:p w14:paraId="4DB7BCA4" w14:textId="379D9F04" w:rsidR="000F7AC6" w:rsidRPr="002B0172" w:rsidRDefault="000F7AC6" w:rsidP="000F7AC6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 w:rsidRPr="002B0172">
              <w:rPr>
                <w:b/>
                <w:sz w:val="22"/>
                <w:lang w:val="en-GB"/>
              </w:rPr>
              <w:tab/>
            </w:r>
            <w:r w:rsidR="002B0172" w:rsidRPr="002B0172">
              <w:rPr>
                <w:b/>
                <w:sz w:val="22"/>
              </w:rPr>
              <w:t>Kreuzberger Ring 7 b-d</w:t>
            </w:r>
          </w:p>
          <w:p w14:paraId="4E2C7AD4" w14:textId="2299195F" w:rsidR="004805C7" w:rsidRDefault="000F7AC6" w:rsidP="000F7AC6">
            <w:pPr>
              <w:tabs>
                <w:tab w:val="left" w:pos="527"/>
              </w:tabs>
              <w:ind w:left="180"/>
            </w:pPr>
            <w:r w:rsidRPr="002B0172">
              <w:rPr>
                <w:b/>
                <w:sz w:val="22"/>
              </w:rPr>
              <w:tab/>
            </w:r>
            <w:r w:rsidR="002B0172">
              <w:rPr>
                <w:b/>
                <w:sz w:val="22"/>
              </w:rPr>
              <w:t>65205 Wiesbaden</w:t>
            </w:r>
          </w:p>
        </w:tc>
      </w:tr>
      <w:tr w:rsidR="002B0172" w14:paraId="525E4BB9" w14:textId="77777777" w:rsidTr="004805C7">
        <w:trPr>
          <w:cantSplit/>
          <w:trHeight w:hRule="exact" w:val="3969"/>
        </w:trPr>
        <w:tc>
          <w:tcPr>
            <w:tcW w:w="5953" w:type="dxa"/>
            <w:vAlign w:val="center"/>
          </w:tcPr>
          <w:p w14:paraId="1EF9264B" w14:textId="77777777" w:rsidR="002B0172" w:rsidRPr="00004C28" w:rsidRDefault="002B0172" w:rsidP="002B0172">
            <w:pPr>
              <w:tabs>
                <w:tab w:val="left" w:pos="2685"/>
              </w:tabs>
              <w:ind w:left="180"/>
              <w:jc w:val="center"/>
              <w:rPr>
                <w:b/>
                <w:sz w:val="36"/>
                <w:szCs w:val="36"/>
              </w:rPr>
            </w:pPr>
            <w:proofErr w:type="spellStart"/>
            <w:r>
              <w:rPr>
                <w:b/>
                <w:sz w:val="36"/>
                <w:szCs w:val="36"/>
              </w:rPr>
              <w:t>BOOXpress</w:t>
            </w:r>
            <w:proofErr w:type="spellEnd"/>
          </w:p>
          <w:p w14:paraId="573ED99F" w14:textId="77777777" w:rsidR="002B0172" w:rsidRPr="00A75F88" w:rsidRDefault="002B0172" w:rsidP="002B0172">
            <w:pPr>
              <w:tabs>
                <w:tab w:val="left" w:pos="2685"/>
              </w:tabs>
              <w:ind w:left="180"/>
              <w:jc w:val="center"/>
            </w:pPr>
            <w:r>
              <w:rPr>
                <w:noProof/>
              </w:rPr>
              <w:drawing>
                <wp:inline distT="0" distB="0" distL="0" distR="0" wp14:anchorId="20D06F96" wp14:editId="77559F9C">
                  <wp:extent cx="3257550" cy="762000"/>
                  <wp:effectExtent l="0" t="0" r="0" b="0"/>
                  <wp:docPr id="123096846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2F9975" w14:textId="77777777" w:rsidR="002B0172" w:rsidRPr="001053A7" w:rsidRDefault="002B0172" w:rsidP="002B0172">
            <w:pPr>
              <w:tabs>
                <w:tab w:val="left" w:pos="1080"/>
                <w:tab w:val="left" w:pos="2685"/>
              </w:tabs>
              <w:ind w:left="180"/>
              <w:rPr>
                <w:sz w:val="12"/>
                <w:szCs w:val="12"/>
              </w:rPr>
            </w:pPr>
          </w:p>
          <w:p w14:paraId="3A1ED82C" w14:textId="77777777" w:rsidR="002B0172" w:rsidRDefault="002B0172" w:rsidP="002B0172">
            <w:pPr>
              <w:tabs>
                <w:tab w:val="left" w:pos="540"/>
                <w:tab w:val="left" w:pos="2685"/>
              </w:tabs>
              <w:ind w:left="180"/>
              <w:rPr>
                <w:b/>
                <w:sz w:val="22"/>
              </w:rPr>
            </w:pPr>
            <w:r>
              <w:rPr>
                <w:sz w:val="22"/>
              </w:rPr>
              <w:tab/>
            </w:r>
            <w:proofErr w:type="spellStart"/>
            <w:r w:rsidRPr="0086717B">
              <w:rPr>
                <w:b/>
                <w:sz w:val="22"/>
              </w:rPr>
              <w:t>verlag</w:t>
            </w:r>
            <w:proofErr w:type="spellEnd"/>
            <w:r w:rsidRPr="0086717B">
              <w:rPr>
                <w:b/>
                <w:sz w:val="22"/>
              </w:rPr>
              <w:t xml:space="preserve"> regionalkultur, </w:t>
            </w:r>
          </w:p>
          <w:p w14:paraId="4C57F271" w14:textId="77777777" w:rsidR="002B0172" w:rsidRPr="0086717B" w:rsidRDefault="002B0172" w:rsidP="002B0172">
            <w:pPr>
              <w:tabs>
                <w:tab w:val="left" w:pos="540"/>
                <w:tab w:val="left" w:pos="2685"/>
              </w:tabs>
              <w:ind w:left="180"/>
              <w:rPr>
                <w:b/>
                <w:sz w:val="22"/>
                <w:u w:val="single"/>
              </w:rPr>
            </w:pPr>
            <w:r>
              <w:rPr>
                <w:b/>
                <w:sz w:val="22"/>
              </w:rPr>
              <w:tab/>
            </w:r>
            <w:r w:rsidRPr="0086717B">
              <w:rPr>
                <w:b/>
                <w:sz w:val="22"/>
                <w:u w:val="single"/>
              </w:rPr>
              <w:t>Bahnhofstr. 2, 76698 Ubstadt-Weiher</w:t>
            </w:r>
          </w:p>
          <w:p w14:paraId="64FCA673" w14:textId="77777777" w:rsidR="002B0172" w:rsidRDefault="002B0172" w:rsidP="002B0172">
            <w:pPr>
              <w:tabs>
                <w:tab w:val="left" w:pos="527"/>
                <w:tab w:val="left" w:pos="2685"/>
              </w:tabs>
              <w:ind w:left="180"/>
              <w:rPr>
                <w:sz w:val="22"/>
              </w:rPr>
            </w:pPr>
            <w:r>
              <w:rPr>
                <w:sz w:val="22"/>
              </w:rPr>
              <w:tab/>
              <w:t>Empfänger:</w:t>
            </w:r>
          </w:p>
          <w:p w14:paraId="4B8A7BF8" w14:textId="5E1C0009" w:rsidR="002B0172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 w:rsidRPr="00D47158">
              <w:rPr>
                <w:b/>
                <w:sz w:val="22"/>
              </w:rPr>
              <w:tab/>
            </w:r>
            <w:r>
              <w:rPr>
                <w:b/>
                <w:sz w:val="22"/>
              </w:rPr>
              <w:t>Libri_2</w:t>
            </w:r>
            <w:r>
              <w:rPr>
                <w:b/>
                <w:sz w:val="22"/>
              </w:rPr>
              <w:t>3680</w:t>
            </w:r>
          </w:p>
          <w:p w14:paraId="28F1833F" w14:textId="77777777" w:rsidR="002B0172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>
              <w:rPr>
                <w:b/>
                <w:sz w:val="22"/>
              </w:rPr>
              <w:tab/>
              <w:t>Europaallee 1</w:t>
            </w:r>
          </w:p>
          <w:p w14:paraId="645C3945" w14:textId="67B514F2" w:rsidR="002B0172" w:rsidRPr="002B0172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>
              <w:rPr>
                <w:b/>
                <w:sz w:val="22"/>
              </w:rPr>
              <w:tab/>
              <w:t>36244 Bad Hersfeld</w:t>
            </w:r>
          </w:p>
        </w:tc>
        <w:tc>
          <w:tcPr>
            <w:tcW w:w="5953" w:type="dxa"/>
            <w:vAlign w:val="center"/>
          </w:tcPr>
          <w:p w14:paraId="415AF957" w14:textId="77777777" w:rsidR="002B0172" w:rsidRPr="00004C28" w:rsidRDefault="002B0172" w:rsidP="002B0172">
            <w:pPr>
              <w:tabs>
                <w:tab w:val="left" w:pos="2685"/>
              </w:tabs>
              <w:ind w:left="180"/>
              <w:jc w:val="center"/>
              <w:rPr>
                <w:b/>
                <w:sz w:val="36"/>
                <w:szCs w:val="36"/>
              </w:rPr>
            </w:pPr>
            <w:proofErr w:type="spellStart"/>
            <w:r>
              <w:rPr>
                <w:b/>
                <w:sz w:val="36"/>
                <w:szCs w:val="36"/>
              </w:rPr>
              <w:t>BOOXpress</w:t>
            </w:r>
            <w:proofErr w:type="spellEnd"/>
          </w:p>
          <w:p w14:paraId="5A1C50A7" w14:textId="77777777" w:rsidR="002B0172" w:rsidRPr="00A75F88" w:rsidRDefault="002B0172" w:rsidP="002B0172">
            <w:pPr>
              <w:tabs>
                <w:tab w:val="left" w:pos="2685"/>
              </w:tabs>
              <w:ind w:left="180"/>
              <w:jc w:val="center"/>
            </w:pPr>
            <w:r>
              <w:rPr>
                <w:noProof/>
              </w:rPr>
              <w:drawing>
                <wp:inline distT="0" distB="0" distL="0" distR="0" wp14:anchorId="2C633926" wp14:editId="759422F8">
                  <wp:extent cx="3257550" cy="762000"/>
                  <wp:effectExtent l="0" t="0" r="0" b="0"/>
                  <wp:docPr id="198199978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EEC8A" w14:textId="77777777" w:rsidR="002B0172" w:rsidRPr="001053A7" w:rsidRDefault="002B0172" w:rsidP="002B0172">
            <w:pPr>
              <w:tabs>
                <w:tab w:val="left" w:pos="1080"/>
                <w:tab w:val="left" w:pos="2685"/>
              </w:tabs>
              <w:ind w:left="180"/>
              <w:rPr>
                <w:sz w:val="12"/>
                <w:szCs w:val="12"/>
              </w:rPr>
            </w:pPr>
          </w:p>
          <w:p w14:paraId="6DD523C0" w14:textId="77777777" w:rsidR="002B0172" w:rsidRDefault="002B0172" w:rsidP="002B0172">
            <w:pPr>
              <w:tabs>
                <w:tab w:val="left" w:pos="540"/>
                <w:tab w:val="left" w:pos="2685"/>
              </w:tabs>
              <w:ind w:left="180"/>
              <w:rPr>
                <w:b/>
                <w:sz w:val="22"/>
              </w:rPr>
            </w:pPr>
            <w:r>
              <w:rPr>
                <w:sz w:val="22"/>
              </w:rPr>
              <w:tab/>
            </w:r>
            <w:proofErr w:type="spellStart"/>
            <w:r w:rsidRPr="0086717B">
              <w:rPr>
                <w:b/>
                <w:sz w:val="22"/>
              </w:rPr>
              <w:t>verlag</w:t>
            </w:r>
            <w:proofErr w:type="spellEnd"/>
            <w:r w:rsidRPr="0086717B">
              <w:rPr>
                <w:b/>
                <w:sz w:val="22"/>
              </w:rPr>
              <w:t xml:space="preserve"> regionalkultur, </w:t>
            </w:r>
          </w:p>
          <w:p w14:paraId="24C970BE" w14:textId="77777777" w:rsidR="002B0172" w:rsidRPr="0086717B" w:rsidRDefault="002B0172" w:rsidP="002B0172">
            <w:pPr>
              <w:tabs>
                <w:tab w:val="left" w:pos="540"/>
                <w:tab w:val="left" w:pos="2685"/>
              </w:tabs>
              <w:ind w:left="180"/>
              <w:rPr>
                <w:b/>
                <w:sz w:val="22"/>
                <w:u w:val="single"/>
              </w:rPr>
            </w:pPr>
            <w:r>
              <w:rPr>
                <w:b/>
                <w:sz w:val="22"/>
              </w:rPr>
              <w:tab/>
            </w:r>
            <w:r w:rsidRPr="0086717B">
              <w:rPr>
                <w:b/>
                <w:sz w:val="22"/>
                <w:u w:val="single"/>
              </w:rPr>
              <w:t>Bahnhofstr. 2, 76698 Ubstadt-Weiher</w:t>
            </w:r>
          </w:p>
          <w:p w14:paraId="5EF6E364" w14:textId="77777777" w:rsidR="002B0172" w:rsidRDefault="002B0172" w:rsidP="002B0172">
            <w:pPr>
              <w:tabs>
                <w:tab w:val="left" w:pos="527"/>
                <w:tab w:val="left" w:pos="2685"/>
              </w:tabs>
              <w:ind w:left="180"/>
              <w:rPr>
                <w:sz w:val="22"/>
              </w:rPr>
            </w:pPr>
            <w:r>
              <w:rPr>
                <w:sz w:val="22"/>
              </w:rPr>
              <w:tab/>
              <w:t>Empfänger:</w:t>
            </w:r>
          </w:p>
          <w:p w14:paraId="407E6046" w14:textId="77777777" w:rsidR="002B0172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 w:rsidRPr="00D47158">
              <w:rPr>
                <w:b/>
                <w:sz w:val="22"/>
              </w:rPr>
              <w:tab/>
            </w:r>
            <w:r>
              <w:rPr>
                <w:b/>
                <w:sz w:val="22"/>
              </w:rPr>
              <w:t>Libri_29160</w:t>
            </w:r>
          </w:p>
          <w:p w14:paraId="5E8C1644" w14:textId="77777777" w:rsidR="002B0172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>
              <w:rPr>
                <w:b/>
                <w:sz w:val="22"/>
              </w:rPr>
              <w:tab/>
              <w:t>Europaallee 1</w:t>
            </w:r>
          </w:p>
          <w:p w14:paraId="7FCF45E8" w14:textId="7A2452DE" w:rsidR="002B0172" w:rsidRPr="002B0172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>
              <w:rPr>
                <w:b/>
                <w:sz w:val="22"/>
              </w:rPr>
              <w:tab/>
              <w:t>36244 Bad Hersfeld</w:t>
            </w:r>
          </w:p>
          <w:p w14:paraId="410E0839" w14:textId="7B34924C" w:rsidR="002B0172" w:rsidRDefault="002B0172" w:rsidP="002B0172">
            <w:pPr>
              <w:tabs>
                <w:tab w:val="left" w:pos="2685"/>
              </w:tabs>
              <w:ind w:left="180"/>
              <w:jc w:val="center"/>
              <w:rPr>
                <w:b/>
                <w:sz w:val="36"/>
                <w:szCs w:val="36"/>
              </w:rPr>
            </w:pPr>
          </w:p>
        </w:tc>
      </w:tr>
      <w:tr w:rsidR="002B0172" w14:paraId="55A2C2A4" w14:textId="77777777" w:rsidTr="004805C7">
        <w:trPr>
          <w:cantSplit/>
          <w:trHeight w:hRule="exact" w:val="3969"/>
        </w:trPr>
        <w:tc>
          <w:tcPr>
            <w:tcW w:w="5953" w:type="dxa"/>
            <w:vAlign w:val="center"/>
          </w:tcPr>
          <w:p w14:paraId="605F0069" w14:textId="117C87CE" w:rsidR="002B0172" w:rsidRPr="00004C28" w:rsidRDefault="002B0172" w:rsidP="002B0172">
            <w:pPr>
              <w:tabs>
                <w:tab w:val="left" w:pos="2685"/>
              </w:tabs>
              <w:ind w:left="180"/>
              <w:jc w:val="center"/>
              <w:rPr>
                <w:b/>
                <w:sz w:val="36"/>
                <w:szCs w:val="36"/>
              </w:rPr>
            </w:pPr>
          </w:p>
          <w:p w14:paraId="5C1AFE2C" w14:textId="77777777" w:rsidR="002B0172" w:rsidRPr="00004C28" w:rsidRDefault="002B0172" w:rsidP="002B0172">
            <w:pPr>
              <w:tabs>
                <w:tab w:val="left" w:pos="2685"/>
              </w:tabs>
              <w:ind w:left="180"/>
              <w:jc w:val="center"/>
              <w:rPr>
                <w:b/>
                <w:sz w:val="36"/>
                <w:szCs w:val="36"/>
              </w:rPr>
            </w:pPr>
            <w:proofErr w:type="spellStart"/>
            <w:r>
              <w:rPr>
                <w:b/>
                <w:sz w:val="36"/>
                <w:szCs w:val="36"/>
              </w:rPr>
              <w:t>BOOXpress</w:t>
            </w:r>
            <w:proofErr w:type="spellEnd"/>
          </w:p>
          <w:p w14:paraId="1295D5A6" w14:textId="77777777" w:rsidR="002B0172" w:rsidRPr="00A75F88" w:rsidRDefault="002B0172" w:rsidP="002B0172">
            <w:pPr>
              <w:tabs>
                <w:tab w:val="left" w:pos="2685"/>
              </w:tabs>
              <w:ind w:left="180"/>
              <w:jc w:val="center"/>
            </w:pPr>
            <w:r>
              <w:rPr>
                <w:noProof/>
              </w:rPr>
              <w:drawing>
                <wp:inline distT="0" distB="0" distL="0" distR="0" wp14:anchorId="4715ABA9" wp14:editId="256743FE">
                  <wp:extent cx="3257550" cy="762000"/>
                  <wp:effectExtent l="0" t="0" r="0" b="0"/>
                  <wp:docPr id="212361914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1F7DB" w14:textId="77777777" w:rsidR="002B0172" w:rsidRPr="001053A7" w:rsidRDefault="002B0172" w:rsidP="002B0172">
            <w:pPr>
              <w:tabs>
                <w:tab w:val="left" w:pos="1080"/>
                <w:tab w:val="left" w:pos="2685"/>
              </w:tabs>
              <w:ind w:left="180"/>
              <w:rPr>
                <w:sz w:val="12"/>
                <w:szCs w:val="12"/>
              </w:rPr>
            </w:pPr>
          </w:p>
          <w:p w14:paraId="2CFE4907" w14:textId="77777777" w:rsidR="002B0172" w:rsidRDefault="002B0172" w:rsidP="002B0172">
            <w:pPr>
              <w:tabs>
                <w:tab w:val="left" w:pos="540"/>
                <w:tab w:val="left" w:pos="2685"/>
              </w:tabs>
              <w:ind w:left="180"/>
              <w:rPr>
                <w:b/>
                <w:sz w:val="22"/>
              </w:rPr>
            </w:pPr>
            <w:r>
              <w:rPr>
                <w:sz w:val="22"/>
              </w:rPr>
              <w:tab/>
            </w:r>
            <w:proofErr w:type="spellStart"/>
            <w:r w:rsidRPr="0086717B">
              <w:rPr>
                <w:b/>
                <w:sz w:val="22"/>
              </w:rPr>
              <w:t>verlag</w:t>
            </w:r>
            <w:proofErr w:type="spellEnd"/>
            <w:r w:rsidRPr="0086717B">
              <w:rPr>
                <w:b/>
                <w:sz w:val="22"/>
              </w:rPr>
              <w:t xml:space="preserve"> regionalkultur, </w:t>
            </w:r>
          </w:p>
          <w:p w14:paraId="32445B6C" w14:textId="77777777" w:rsidR="002B0172" w:rsidRPr="0086717B" w:rsidRDefault="002B0172" w:rsidP="002B0172">
            <w:pPr>
              <w:tabs>
                <w:tab w:val="left" w:pos="540"/>
                <w:tab w:val="left" w:pos="2685"/>
              </w:tabs>
              <w:ind w:left="180"/>
              <w:rPr>
                <w:b/>
                <w:sz w:val="22"/>
                <w:u w:val="single"/>
              </w:rPr>
            </w:pPr>
            <w:r>
              <w:rPr>
                <w:b/>
                <w:sz w:val="22"/>
              </w:rPr>
              <w:tab/>
            </w:r>
            <w:r w:rsidRPr="0086717B">
              <w:rPr>
                <w:b/>
                <w:sz w:val="22"/>
                <w:u w:val="single"/>
              </w:rPr>
              <w:t>Bahnhofstr. 2, 76698 Ubstadt-Weiher</w:t>
            </w:r>
          </w:p>
          <w:p w14:paraId="03741BD3" w14:textId="77777777" w:rsidR="002B0172" w:rsidRDefault="002B0172" w:rsidP="002B0172">
            <w:pPr>
              <w:tabs>
                <w:tab w:val="left" w:pos="527"/>
                <w:tab w:val="left" w:pos="2685"/>
              </w:tabs>
              <w:ind w:left="180"/>
              <w:rPr>
                <w:sz w:val="22"/>
              </w:rPr>
            </w:pPr>
            <w:r>
              <w:rPr>
                <w:sz w:val="22"/>
              </w:rPr>
              <w:tab/>
              <w:t>Empfänger:</w:t>
            </w:r>
          </w:p>
          <w:p w14:paraId="185C1C1C" w14:textId="77777777" w:rsidR="002B0172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 w:rsidRPr="00D47158">
              <w:rPr>
                <w:b/>
                <w:sz w:val="22"/>
              </w:rPr>
              <w:tab/>
            </w:r>
            <w:r>
              <w:rPr>
                <w:b/>
                <w:sz w:val="22"/>
              </w:rPr>
              <w:t>Libri_29160</w:t>
            </w:r>
          </w:p>
          <w:p w14:paraId="7F6A2277" w14:textId="77777777" w:rsidR="002B0172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>
              <w:rPr>
                <w:b/>
                <w:sz w:val="22"/>
              </w:rPr>
              <w:tab/>
              <w:t>Europaallee 1</w:t>
            </w:r>
          </w:p>
          <w:p w14:paraId="20EEA81B" w14:textId="21BA3403" w:rsidR="002B0172" w:rsidRPr="002B0172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>
              <w:rPr>
                <w:b/>
                <w:sz w:val="22"/>
              </w:rPr>
              <w:tab/>
              <w:t>36244 Bad Hersfeld</w:t>
            </w:r>
          </w:p>
        </w:tc>
        <w:tc>
          <w:tcPr>
            <w:tcW w:w="5953" w:type="dxa"/>
            <w:vAlign w:val="center"/>
          </w:tcPr>
          <w:p w14:paraId="633E52C5" w14:textId="01E3E5F2" w:rsidR="002B0172" w:rsidRDefault="002B0172" w:rsidP="002B0172">
            <w:pPr>
              <w:tabs>
                <w:tab w:val="left" w:pos="2685"/>
              </w:tabs>
              <w:ind w:left="180"/>
              <w:jc w:val="center"/>
              <w:rPr>
                <w:b/>
                <w:sz w:val="36"/>
                <w:szCs w:val="36"/>
              </w:rPr>
            </w:pPr>
          </w:p>
          <w:p w14:paraId="25B92518" w14:textId="77777777" w:rsidR="002B0172" w:rsidRPr="00004C28" w:rsidRDefault="002B0172" w:rsidP="002B0172">
            <w:pPr>
              <w:tabs>
                <w:tab w:val="left" w:pos="2685"/>
              </w:tabs>
              <w:ind w:left="180"/>
              <w:jc w:val="center"/>
              <w:rPr>
                <w:b/>
                <w:sz w:val="36"/>
                <w:szCs w:val="36"/>
              </w:rPr>
            </w:pPr>
            <w:proofErr w:type="spellStart"/>
            <w:r>
              <w:rPr>
                <w:b/>
                <w:sz w:val="36"/>
                <w:szCs w:val="36"/>
              </w:rPr>
              <w:t>BOOXpress</w:t>
            </w:r>
            <w:proofErr w:type="spellEnd"/>
          </w:p>
          <w:p w14:paraId="4AD0D8EB" w14:textId="77777777" w:rsidR="002B0172" w:rsidRPr="00A75F88" w:rsidRDefault="002B0172" w:rsidP="002B0172">
            <w:pPr>
              <w:tabs>
                <w:tab w:val="left" w:pos="2685"/>
              </w:tabs>
              <w:ind w:left="180"/>
              <w:jc w:val="center"/>
            </w:pPr>
            <w:r>
              <w:rPr>
                <w:noProof/>
              </w:rPr>
              <w:drawing>
                <wp:inline distT="0" distB="0" distL="0" distR="0" wp14:anchorId="28E66245" wp14:editId="2954C583">
                  <wp:extent cx="3257550" cy="762000"/>
                  <wp:effectExtent l="0" t="0" r="0" b="0"/>
                  <wp:docPr id="80860850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1E88FC" w14:textId="77777777" w:rsidR="002B0172" w:rsidRPr="001053A7" w:rsidRDefault="002B0172" w:rsidP="002B0172">
            <w:pPr>
              <w:tabs>
                <w:tab w:val="left" w:pos="1080"/>
                <w:tab w:val="left" w:pos="2685"/>
              </w:tabs>
              <w:ind w:left="180"/>
              <w:rPr>
                <w:sz w:val="12"/>
                <w:szCs w:val="12"/>
              </w:rPr>
            </w:pPr>
          </w:p>
          <w:p w14:paraId="337A0EAE" w14:textId="77777777" w:rsidR="002B0172" w:rsidRDefault="002B0172" w:rsidP="002B0172">
            <w:pPr>
              <w:tabs>
                <w:tab w:val="left" w:pos="540"/>
                <w:tab w:val="left" w:pos="2685"/>
              </w:tabs>
              <w:ind w:left="180"/>
              <w:rPr>
                <w:b/>
                <w:sz w:val="22"/>
              </w:rPr>
            </w:pPr>
            <w:r>
              <w:rPr>
                <w:sz w:val="22"/>
              </w:rPr>
              <w:tab/>
            </w:r>
            <w:proofErr w:type="spellStart"/>
            <w:r w:rsidRPr="0086717B">
              <w:rPr>
                <w:b/>
                <w:sz w:val="22"/>
              </w:rPr>
              <w:t>verlag</w:t>
            </w:r>
            <w:proofErr w:type="spellEnd"/>
            <w:r w:rsidRPr="0086717B">
              <w:rPr>
                <w:b/>
                <w:sz w:val="22"/>
              </w:rPr>
              <w:t xml:space="preserve"> regionalkultur, </w:t>
            </w:r>
          </w:p>
          <w:p w14:paraId="6C91E899" w14:textId="77777777" w:rsidR="002B0172" w:rsidRPr="0086717B" w:rsidRDefault="002B0172" w:rsidP="002B0172">
            <w:pPr>
              <w:tabs>
                <w:tab w:val="left" w:pos="540"/>
                <w:tab w:val="left" w:pos="2685"/>
              </w:tabs>
              <w:ind w:left="180"/>
              <w:rPr>
                <w:b/>
                <w:sz w:val="22"/>
                <w:u w:val="single"/>
              </w:rPr>
            </w:pPr>
            <w:r>
              <w:rPr>
                <w:b/>
                <w:sz w:val="22"/>
              </w:rPr>
              <w:tab/>
            </w:r>
            <w:r w:rsidRPr="0086717B">
              <w:rPr>
                <w:b/>
                <w:sz w:val="22"/>
                <w:u w:val="single"/>
              </w:rPr>
              <w:t>Bahnhofstr. 2, 76698 Ubstadt-Weiher</w:t>
            </w:r>
          </w:p>
          <w:p w14:paraId="3495290C" w14:textId="77777777" w:rsidR="002B0172" w:rsidRDefault="002B0172" w:rsidP="002B0172">
            <w:pPr>
              <w:tabs>
                <w:tab w:val="left" w:pos="527"/>
                <w:tab w:val="left" w:pos="2685"/>
              </w:tabs>
              <w:ind w:left="180"/>
              <w:rPr>
                <w:sz w:val="22"/>
              </w:rPr>
            </w:pPr>
            <w:r>
              <w:rPr>
                <w:sz w:val="22"/>
              </w:rPr>
              <w:tab/>
              <w:t>Empfänger:</w:t>
            </w:r>
          </w:p>
          <w:p w14:paraId="595487C0" w14:textId="22735496" w:rsidR="002B0172" w:rsidRPr="007C64A7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  <w:lang w:val="en-GB"/>
              </w:rPr>
            </w:pPr>
            <w:r w:rsidRPr="00D47158">
              <w:rPr>
                <w:b/>
                <w:sz w:val="22"/>
              </w:rPr>
              <w:tab/>
            </w:r>
            <w:r w:rsidR="007C64A7" w:rsidRPr="007C64A7">
              <w:rPr>
                <w:b/>
                <w:sz w:val="22"/>
                <w:lang w:val="en-GB"/>
              </w:rPr>
              <w:t xml:space="preserve">H. </w:t>
            </w:r>
            <w:proofErr w:type="spellStart"/>
            <w:r w:rsidR="007C64A7" w:rsidRPr="007C64A7">
              <w:rPr>
                <w:b/>
                <w:sz w:val="22"/>
                <w:lang w:val="en-GB"/>
              </w:rPr>
              <w:t>Hugendudel</w:t>
            </w:r>
            <w:proofErr w:type="spellEnd"/>
            <w:r w:rsidR="007C64A7" w:rsidRPr="007C64A7">
              <w:rPr>
                <w:b/>
                <w:sz w:val="22"/>
                <w:lang w:val="en-GB"/>
              </w:rPr>
              <w:t xml:space="preserve"> GmbH &amp; Co. K</w:t>
            </w:r>
            <w:r w:rsidR="007C64A7">
              <w:rPr>
                <w:b/>
                <w:sz w:val="22"/>
                <w:lang w:val="en-GB"/>
              </w:rPr>
              <w:t>G</w:t>
            </w:r>
          </w:p>
          <w:p w14:paraId="131BE389" w14:textId="26DAD42D" w:rsidR="002B0172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 w:rsidRPr="007C64A7">
              <w:rPr>
                <w:b/>
                <w:sz w:val="22"/>
                <w:lang w:val="en-GB"/>
              </w:rPr>
              <w:tab/>
            </w:r>
            <w:r w:rsidR="007C64A7">
              <w:rPr>
                <w:b/>
                <w:sz w:val="22"/>
              </w:rPr>
              <w:t>Am Brand 33</w:t>
            </w:r>
          </w:p>
          <w:p w14:paraId="7EB3DFEF" w14:textId="2410D021" w:rsidR="002B0172" w:rsidRPr="002B0172" w:rsidRDefault="002B0172" w:rsidP="002B0172">
            <w:pPr>
              <w:tabs>
                <w:tab w:val="left" w:pos="527"/>
              </w:tabs>
              <w:ind w:left="180"/>
              <w:rPr>
                <w:b/>
                <w:sz w:val="22"/>
              </w:rPr>
            </w:pPr>
            <w:r>
              <w:rPr>
                <w:b/>
                <w:sz w:val="22"/>
              </w:rPr>
              <w:tab/>
            </w:r>
            <w:r w:rsidR="007C64A7">
              <w:rPr>
                <w:b/>
                <w:sz w:val="22"/>
              </w:rPr>
              <w:t>55116 Mainz</w:t>
            </w:r>
          </w:p>
        </w:tc>
      </w:tr>
    </w:tbl>
    <w:p w14:paraId="04C175DA" w14:textId="77777777" w:rsidR="00DC0DA8" w:rsidRDefault="00DC0DA8">
      <w:pPr>
        <w:rPr>
          <w:vanish/>
        </w:rPr>
      </w:pPr>
    </w:p>
    <w:sectPr w:rsidR="00DC0DA8">
      <w:type w:val="continuous"/>
      <w:pgSz w:w="11906" w:h="16838"/>
      <w:pgMar w:top="482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75pt;height:12.75pt" o:bullet="t">
        <v:imagedata r:id="rId1" o:title=""/>
      </v:shape>
    </w:pict>
  </w:numPicBullet>
  <w:abstractNum w:abstractNumId="0" w15:restartNumberingAfterBreak="0">
    <w:nsid w:val="113C7095"/>
    <w:multiLevelType w:val="hybridMultilevel"/>
    <w:tmpl w:val="2D486F26"/>
    <w:lvl w:ilvl="0" w:tplc="268C19C0">
      <w:start w:val="1"/>
      <w:numFmt w:val="upperLetter"/>
      <w:lvlText w:val="%1."/>
      <w:lvlJc w:val="left"/>
      <w:pPr>
        <w:tabs>
          <w:tab w:val="num" w:pos="885"/>
        </w:tabs>
        <w:ind w:left="8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605"/>
        </w:tabs>
        <w:ind w:left="160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1" w15:restartNumberingAfterBreak="0">
    <w:nsid w:val="34683519"/>
    <w:multiLevelType w:val="hybridMultilevel"/>
    <w:tmpl w:val="0B76ED0C"/>
    <w:lvl w:ilvl="0" w:tplc="BCCA1990">
      <w:start w:val="1"/>
      <w:numFmt w:val="upperLetter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558817FC"/>
    <w:multiLevelType w:val="hybridMultilevel"/>
    <w:tmpl w:val="F9FCF68A"/>
    <w:lvl w:ilvl="0" w:tplc="64A800FC">
      <w:start w:val="1"/>
      <w:numFmt w:val="upperLetter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" w15:restartNumberingAfterBreak="0">
    <w:nsid w:val="6C6A6223"/>
    <w:multiLevelType w:val="hybridMultilevel"/>
    <w:tmpl w:val="8A069392"/>
    <w:lvl w:ilvl="0" w:tplc="5896F2D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77C202D"/>
    <w:multiLevelType w:val="hybridMultilevel"/>
    <w:tmpl w:val="FDFC79B6"/>
    <w:lvl w:ilvl="0" w:tplc="1E68C160">
      <w:start w:val="1"/>
      <w:numFmt w:val="upperLetter"/>
      <w:lvlText w:val="%1."/>
      <w:lvlJc w:val="left"/>
      <w:pPr>
        <w:tabs>
          <w:tab w:val="num" w:pos="885"/>
        </w:tabs>
        <w:ind w:left="8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605"/>
        </w:tabs>
        <w:ind w:left="160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5" w15:restartNumberingAfterBreak="0">
    <w:nsid w:val="7C1B7E1F"/>
    <w:multiLevelType w:val="hybridMultilevel"/>
    <w:tmpl w:val="976A3FBE"/>
    <w:lvl w:ilvl="0" w:tplc="8F869B62">
      <w:start w:val="1"/>
      <w:numFmt w:val="upperLetter"/>
      <w:lvlText w:val="%1."/>
      <w:lvlJc w:val="left"/>
      <w:pPr>
        <w:tabs>
          <w:tab w:val="num" w:pos="885"/>
        </w:tabs>
        <w:ind w:left="8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605"/>
        </w:tabs>
        <w:ind w:left="160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num w:numId="1" w16cid:durableId="584993951">
    <w:abstractNumId w:val="0"/>
  </w:num>
  <w:num w:numId="2" w16cid:durableId="2009944567">
    <w:abstractNumId w:val="1"/>
  </w:num>
  <w:num w:numId="3" w16cid:durableId="593822324">
    <w:abstractNumId w:val="2"/>
  </w:num>
  <w:num w:numId="4" w16cid:durableId="856773204">
    <w:abstractNumId w:val="3"/>
  </w:num>
  <w:num w:numId="5" w16cid:durableId="2015188334">
    <w:abstractNumId w:val="4"/>
  </w:num>
  <w:num w:numId="6" w16cid:durableId="1163929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EB5"/>
    <w:rsid w:val="00004631"/>
    <w:rsid w:val="00004C28"/>
    <w:rsid w:val="000063C5"/>
    <w:rsid w:val="00007505"/>
    <w:rsid w:val="0003078A"/>
    <w:rsid w:val="0004000C"/>
    <w:rsid w:val="00041092"/>
    <w:rsid w:val="00044BC7"/>
    <w:rsid w:val="00046216"/>
    <w:rsid w:val="00046530"/>
    <w:rsid w:val="00047603"/>
    <w:rsid w:val="000518AA"/>
    <w:rsid w:val="00051E12"/>
    <w:rsid w:val="00054584"/>
    <w:rsid w:val="00054A88"/>
    <w:rsid w:val="00066AE8"/>
    <w:rsid w:val="000760D6"/>
    <w:rsid w:val="00076C6A"/>
    <w:rsid w:val="00084630"/>
    <w:rsid w:val="00086466"/>
    <w:rsid w:val="000A1958"/>
    <w:rsid w:val="000A6AE7"/>
    <w:rsid w:val="000B02A7"/>
    <w:rsid w:val="000B7F44"/>
    <w:rsid w:val="000C2E5A"/>
    <w:rsid w:val="000C43D2"/>
    <w:rsid w:val="000C6FE5"/>
    <w:rsid w:val="000E58AF"/>
    <w:rsid w:val="000F4557"/>
    <w:rsid w:val="000F7AC6"/>
    <w:rsid w:val="00100A93"/>
    <w:rsid w:val="001053A7"/>
    <w:rsid w:val="00126ED4"/>
    <w:rsid w:val="001361D3"/>
    <w:rsid w:val="00137532"/>
    <w:rsid w:val="00157D01"/>
    <w:rsid w:val="00160C50"/>
    <w:rsid w:val="00175B20"/>
    <w:rsid w:val="00175C78"/>
    <w:rsid w:val="0019102E"/>
    <w:rsid w:val="00193566"/>
    <w:rsid w:val="001B3FD0"/>
    <w:rsid w:val="001C22A4"/>
    <w:rsid w:val="001C29DC"/>
    <w:rsid w:val="001C3C7E"/>
    <w:rsid w:val="001C3E31"/>
    <w:rsid w:val="001C4B41"/>
    <w:rsid w:val="001C4FB5"/>
    <w:rsid w:val="001C67EF"/>
    <w:rsid w:val="001D1A17"/>
    <w:rsid w:val="001D632C"/>
    <w:rsid w:val="001E1A4D"/>
    <w:rsid w:val="001F41C4"/>
    <w:rsid w:val="001F5B8E"/>
    <w:rsid w:val="0020260B"/>
    <w:rsid w:val="002028A5"/>
    <w:rsid w:val="00207D68"/>
    <w:rsid w:val="00213A62"/>
    <w:rsid w:val="00217CBB"/>
    <w:rsid w:val="0022149B"/>
    <w:rsid w:val="00222F83"/>
    <w:rsid w:val="00226B47"/>
    <w:rsid w:val="00233660"/>
    <w:rsid w:val="00244C03"/>
    <w:rsid w:val="002469E4"/>
    <w:rsid w:val="00250220"/>
    <w:rsid w:val="002507A8"/>
    <w:rsid w:val="00253009"/>
    <w:rsid w:val="00261C47"/>
    <w:rsid w:val="002775F4"/>
    <w:rsid w:val="00280344"/>
    <w:rsid w:val="00280406"/>
    <w:rsid w:val="00292F75"/>
    <w:rsid w:val="002A1086"/>
    <w:rsid w:val="002A41DB"/>
    <w:rsid w:val="002B0172"/>
    <w:rsid w:val="002C6890"/>
    <w:rsid w:val="002D546F"/>
    <w:rsid w:val="002E3FCB"/>
    <w:rsid w:val="002E4C6D"/>
    <w:rsid w:val="002F079E"/>
    <w:rsid w:val="002F0B30"/>
    <w:rsid w:val="002F2AB1"/>
    <w:rsid w:val="00300F9E"/>
    <w:rsid w:val="00305463"/>
    <w:rsid w:val="00306256"/>
    <w:rsid w:val="00307C4E"/>
    <w:rsid w:val="00313B71"/>
    <w:rsid w:val="00321FB1"/>
    <w:rsid w:val="00331D51"/>
    <w:rsid w:val="00336BA8"/>
    <w:rsid w:val="003429D0"/>
    <w:rsid w:val="00347016"/>
    <w:rsid w:val="00351D14"/>
    <w:rsid w:val="00366B5E"/>
    <w:rsid w:val="00371572"/>
    <w:rsid w:val="00376C9F"/>
    <w:rsid w:val="00382657"/>
    <w:rsid w:val="00383D23"/>
    <w:rsid w:val="00390876"/>
    <w:rsid w:val="0039092E"/>
    <w:rsid w:val="003A169B"/>
    <w:rsid w:val="003A20E0"/>
    <w:rsid w:val="003A58D8"/>
    <w:rsid w:val="003A6F18"/>
    <w:rsid w:val="003B17AB"/>
    <w:rsid w:val="003B1B8A"/>
    <w:rsid w:val="003B7918"/>
    <w:rsid w:val="003D2E0A"/>
    <w:rsid w:val="003E5119"/>
    <w:rsid w:val="003E795F"/>
    <w:rsid w:val="003F291C"/>
    <w:rsid w:val="004079B0"/>
    <w:rsid w:val="00415680"/>
    <w:rsid w:val="0043288B"/>
    <w:rsid w:val="004336D0"/>
    <w:rsid w:val="004358CC"/>
    <w:rsid w:val="00436E79"/>
    <w:rsid w:val="00442292"/>
    <w:rsid w:val="004606EC"/>
    <w:rsid w:val="00461B80"/>
    <w:rsid w:val="00465E27"/>
    <w:rsid w:val="00470DBD"/>
    <w:rsid w:val="0047480A"/>
    <w:rsid w:val="00475C83"/>
    <w:rsid w:val="004805C7"/>
    <w:rsid w:val="00486C8E"/>
    <w:rsid w:val="00491239"/>
    <w:rsid w:val="00492657"/>
    <w:rsid w:val="004A2CAC"/>
    <w:rsid w:val="004A33B8"/>
    <w:rsid w:val="004B256A"/>
    <w:rsid w:val="004C3E94"/>
    <w:rsid w:val="004D4756"/>
    <w:rsid w:val="004E5391"/>
    <w:rsid w:val="004F68EB"/>
    <w:rsid w:val="0050753F"/>
    <w:rsid w:val="00510C17"/>
    <w:rsid w:val="00513FC6"/>
    <w:rsid w:val="005159D1"/>
    <w:rsid w:val="005178F6"/>
    <w:rsid w:val="00517C43"/>
    <w:rsid w:val="0052533B"/>
    <w:rsid w:val="0054776E"/>
    <w:rsid w:val="0056073A"/>
    <w:rsid w:val="00566567"/>
    <w:rsid w:val="00573CCB"/>
    <w:rsid w:val="00576ED4"/>
    <w:rsid w:val="00580B5F"/>
    <w:rsid w:val="005879FA"/>
    <w:rsid w:val="005A4CB0"/>
    <w:rsid w:val="005B6056"/>
    <w:rsid w:val="005B68A2"/>
    <w:rsid w:val="005B7A49"/>
    <w:rsid w:val="005E54CC"/>
    <w:rsid w:val="005E71F3"/>
    <w:rsid w:val="005E7B89"/>
    <w:rsid w:val="005E7D08"/>
    <w:rsid w:val="005F587C"/>
    <w:rsid w:val="0060208E"/>
    <w:rsid w:val="00610A30"/>
    <w:rsid w:val="00610CC5"/>
    <w:rsid w:val="00611350"/>
    <w:rsid w:val="006125C7"/>
    <w:rsid w:val="006137D2"/>
    <w:rsid w:val="00616ACA"/>
    <w:rsid w:val="00617D89"/>
    <w:rsid w:val="006312C0"/>
    <w:rsid w:val="006342CC"/>
    <w:rsid w:val="00634C31"/>
    <w:rsid w:val="00635297"/>
    <w:rsid w:val="00635EDA"/>
    <w:rsid w:val="00640D3E"/>
    <w:rsid w:val="00645E50"/>
    <w:rsid w:val="00646EF3"/>
    <w:rsid w:val="0064713D"/>
    <w:rsid w:val="00651802"/>
    <w:rsid w:val="00656862"/>
    <w:rsid w:val="00685AD3"/>
    <w:rsid w:val="0068733D"/>
    <w:rsid w:val="006A3153"/>
    <w:rsid w:val="006B5307"/>
    <w:rsid w:val="006D398A"/>
    <w:rsid w:val="006D7407"/>
    <w:rsid w:val="006E7B13"/>
    <w:rsid w:val="006F2142"/>
    <w:rsid w:val="006F5046"/>
    <w:rsid w:val="00703DB5"/>
    <w:rsid w:val="0070489E"/>
    <w:rsid w:val="00707F09"/>
    <w:rsid w:val="00710058"/>
    <w:rsid w:val="00711E20"/>
    <w:rsid w:val="00712D2A"/>
    <w:rsid w:val="00732D9A"/>
    <w:rsid w:val="00733454"/>
    <w:rsid w:val="007346BF"/>
    <w:rsid w:val="00735918"/>
    <w:rsid w:val="00736537"/>
    <w:rsid w:val="0074114E"/>
    <w:rsid w:val="00741205"/>
    <w:rsid w:val="0074653B"/>
    <w:rsid w:val="00750B7C"/>
    <w:rsid w:val="00756466"/>
    <w:rsid w:val="00756976"/>
    <w:rsid w:val="007577C9"/>
    <w:rsid w:val="007621CC"/>
    <w:rsid w:val="007629A7"/>
    <w:rsid w:val="007752C6"/>
    <w:rsid w:val="00777D70"/>
    <w:rsid w:val="00781A1D"/>
    <w:rsid w:val="00782A33"/>
    <w:rsid w:val="007A5FF6"/>
    <w:rsid w:val="007B033E"/>
    <w:rsid w:val="007B522D"/>
    <w:rsid w:val="007C0509"/>
    <w:rsid w:val="007C64A7"/>
    <w:rsid w:val="007D35C8"/>
    <w:rsid w:val="007D4B04"/>
    <w:rsid w:val="007E0E9B"/>
    <w:rsid w:val="007E6BFF"/>
    <w:rsid w:val="007F09BF"/>
    <w:rsid w:val="00803073"/>
    <w:rsid w:val="00805050"/>
    <w:rsid w:val="00806F8E"/>
    <w:rsid w:val="008102DD"/>
    <w:rsid w:val="00810ADC"/>
    <w:rsid w:val="00820DE6"/>
    <w:rsid w:val="008262F3"/>
    <w:rsid w:val="008332D6"/>
    <w:rsid w:val="008416D7"/>
    <w:rsid w:val="008565D7"/>
    <w:rsid w:val="008663D4"/>
    <w:rsid w:val="00866637"/>
    <w:rsid w:val="008666F1"/>
    <w:rsid w:val="0086717B"/>
    <w:rsid w:val="00872354"/>
    <w:rsid w:val="00877010"/>
    <w:rsid w:val="00890271"/>
    <w:rsid w:val="008A04BF"/>
    <w:rsid w:val="008A211F"/>
    <w:rsid w:val="008A3143"/>
    <w:rsid w:val="008A79F7"/>
    <w:rsid w:val="008B2491"/>
    <w:rsid w:val="008B7C12"/>
    <w:rsid w:val="008D3DBA"/>
    <w:rsid w:val="008D3E16"/>
    <w:rsid w:val="008E7439"/>
    <w:rsid w:val="008F7A35"/>
    <w:rsid w:val="00907B8B"/>
    <w:rsid w:val="00910317"/>
    <w:rsid w:val="00913C6F"/>
    <w:rsid w:val="00922682"/>
    <w:rsid w:val="0092483A"/>
    <w:rsid w:val="0094287A"/>
    <w:rsid w:val="00944D96"/>
    <w:rsid w:val="009500C2"/>
    <w:rsid w:val="00955C14"/>
    <w:rsid w:val="009650A6"/>
    <w:rsid w:val="00976D9C"/>
    <w:rsid w:val="0097704A"/>
    <w:rsid w:val="0098267D"/>
    <w:rsid w:val="00990EB5"/>
    <w:rsid w:val="009A07B9"/>
    <w:rsid w:val="009A19C2"/>
    <w:rsid w:val="009B058B"/>
    <w:rsid w:val="009B0637"/>
    <w:rsid w:val="009B20DB"/>
    <w:rsid w:val="009B7848"/>
    <w:rsid w:val="009C0B68"/>
    <w:rsid w:val="009C7EF3"/>
    <w:rsid w:val="009D293D"/>
    <w:rsid w:val="009D6E73"/>
    <w:rsid w:val="009E1B17"/>
    <w:rsid w:val="009E241F"/>
    <w:rsid w:val="009E3FA9"/>
    <w:rsid w:val="009F29B2"/>
    <w:rsid w:val="009F4ED1"/>
    <w:rsid w:val="00A01401"/>
    <w:rsid w:val="00A07F06"/>
    <w:rsid w:val="00A117D2"/>
    <w:rsid w:val="00A146C3"/>
    <w:rsid w:val="00A1500B"/>
    <w:rsid w:val="00A334AF"/>
    <w:rsid w:val="00A35724"/>
    <w:rsid w:val="00A374BB"/>
    <w:rsid w:val="00A47236"/>
    <w:rsid w:val="00A51711"/>
    <w:rsid w:val="00A529D1"/>
    <w:rsid w:val="00A55AFB"/>
    <w:rsid w:val="00A6389D"/>
    <w:rsid w:val="00A641AF"/>
    <w:rsid w:val="00A6725D"/>
    <w:rsid w:val="00A75EEC"/>
    <w:rsid w:val="00A75F88"/>
    <w:rsid w:val="00A77121"/>
    <w:rsid w:val="00A87B45"/>
    <w:rsid w:val="00A92927"/>
    <w:rsid w:val="00A94921"/>
    <w:rsid w:val="00A95565"/>
    <w:rsid w:val="00AA0F43"/>
    <w:rsid w:val="00AB17CC"/>
    <w:rsid w:val="00AD2706"/>
    <w:rsid w:val="00AD32A2"/>
    <w:rsid w:val="00AD4426"/>
    <w:rsid w:val="00AD54AD"/>
    <w:rsid w:val="00AD5E13"/>
    <w:rsid w:val="00AE6FF4"/>
    <w:rsid w:val="00AE734B"/>
    <w:rsid w:val="00AF055A"/>
    <w:rsid w:val="00AF12DE"/>
    <w:rsid w:val="00B04554"/>
    <w:rsid w:val="00B167CF"/>
    <w:rsid w:val="00B22B26"/>
    <w:rsid w:val="00B36176"/>
    <w:rsid w:val="00B408E8"/>
    <w:rsid w:val="00B505D2"/>
    <w:rsid w:val="00B53ED2"/>
    <w:rsid w:val="00B614DF"/>
    <w:rsid w:val="00B647D0"/>
    <w:rsid w:val="00B65B27"/>
    <w:rsid w:val="00B65D12"/>
    <w:rsid w:val="00B672DB"/>
    <w:rsid w:val="00B75DB5"/>
    <w:rsid w:val="00B81CA7"/>
    <w:rsid w:val="00B82CAF"/>
    <w:rsid w:val="00B865C0"/>
    <w:rsid w:val="00B939F0"/>
    <w:rsid w:val="00BA2037"/>
    <w:rsid w:val="00BA2E8B"/>
    <w:rsid w:val="00BA5094"/>
    <w:rsid w:val="00BB58CB"/>
    <w:rsid w:val="00BC0115"/>
    <w:rsid w:val="00BC0568"/>
    <w:rsid w:val="00BD39BA"/>
    <w:rsid w:val="00BD599D"/>
    <w:rsid w:val="00BE2AFC"/>
    <w:rsid w:val="00BE6E2B"/>
    <w:rsid w:val="00BF2678"/>
    <w:rsid w:val="00C05618"/>
    <w:rsid w:val="00C22BD4"/>
    <w:rsid w:val="00C4198A"/>
    <w:rsid w:val="00C42845"/>
    <w:rsid w:val="00C50941"/>
    <w:rsid w:val="00C65C42"/>
    <w:rsid w:val="00C66C6A"/>
    <w:rsid w:val="00C75FD7"/>
    <w:rsid w:val="00C843B9"/>
    <w:rsid w:val="00CA3318"/>
    <w:rsid w:val="00CA354F"/>
    <w:rsid w:val="00CA6083"/>
    <w:rsid w:val="00CB732D"/>
    <w:rsid w:val="00CC25D9"/>
    <w:rsid w:val="00CC4631"/>
    <w:rsid w:val="00CD0659"/>
    <w:rsid w:val="00CD4297"/>
    <w:rsid w:val="00CE065F"/>
    <w:rsid w:val="00CF0EF3"/>
    <w:rsid w:val="00D03730"/>
    <w:rsid w:val="00D168F9"/>
    <w:rsid w:val="00D21C89"/>
    <w:rsid w:val="00D245B7"/>
    <w:rsid w:val="00D42590"/>
    <w:rsid w:val="00D44659"/>
    <w:rsid w:val="00D44DF0"/>
    <w:rsid w:val="00D45B9C"/>
    <w:rsid w:val="00D47158"/>
    <w:rsid w:val="00D607FB"/>
    <w:rsid w:val="00D63A91"/>
    <w:rsid w:val="00D733B2"/>
    <w:rsid w:val="00D73F68"/>
    <w:rsid w:val="00D83397"/>
    <w:rsid w:val="00D85412"/>
    <w:rsid w:val="00D90295"/>
    <w:rsid w:val="00DA2318"/>
    <w:rsid w:val="00DB03CE"/>
    <w:rsid w:val="00DB0AC2"/>
    <w:rsid w:val="00DB6C22"/>
    <w:rsid w:val="00DB741E"/>
    <w:rsid w:val="00DC0DA8"/>
    <w:rsid w:val="00DC14A2"/>
    <w:rsid w:val="00DC19DB"/>
    <w:rsid w:val="00DD048B"/>
    <w:rsid w:val="00DD42AC"/>
    <w:rsid w:val="00DE37F2"/>
    <w:rsid w:val="00DE5368"/>
    <w:rsid w:val="00E039AD"/>
    <w:rsid w:val="00E06064"/>
    <w:rsid w:val="00E06506"/>
    <w:rsid w:val="00E0784D"/>
    <w:rsid w:val="00E11826"/>
    <w:rsid w:val="00E17C16"/>
    <w:rsid w:val="00E220F9"/>
    <w:rsid w:val="00E23CD3"/>
    <w:rsid w:val="00E24467"/>
    <w:rsid w:val="00E355C3"/>
    <w:rsid w:val="00E541C0"/>
    <w:rsid w:val="00E5527F"/>
    <w:rsid w:val="00E57889"/>
    <w:rsid w:val="00E617D4"/>
    <w:rsid w:val="00E62F3D"/>
    <w:rsid w:val="00E73B00"/>
    <w:rsid w:val="00E7453E"/>
    <w:rsid w:val="00E813D1"/>
    <w:rsid w:val="00E86CA1"/>
    <w:rsid w:val="00E91A2D"/>
    <w:rsid w:val="00EB1ECB"/>
    <w:rsid w:val="00EB7C51"/>
    <w:rsid w:val="00EC2382"/>
    <w:rsid w:val="00EC5D84"/>
    <w:rsid w:val="00ED275A"/>
    <w:rsid w:val="00ED2DFD"/>
    <w:rsid w:val="00ED5766"/>
    <w:rsid w:val="00ED5F58"/>
    <w:rsid w:val="00EE7668"/>
    <w:rsid w:val="00EF3473"/>
    <w:rsid w:val="00EF4975"/>
    <w:rsid w:val="00EF4CD2"/>
    <w:rsid w:val="00F042EF"/>
    <w:rsid w:val="00F069B3"/>
    <w:rsid w:val="00F13125"/>
    <w:rsid w:val="00F149C4"/>
    <w:rsid w:val="00F17032"/>
    <w:rsid w:val="00F26B22"/>
    <w:rsid w:val="00F30749"/>
    <w:rsid w:val="00F32C79"/>
    <w:rsid w:val="00F343D1"/>
    <w:rsid w:val="00F540F1"/>
    <w:rsid w:val="00F7419C"/>
    <w:rsid w:val="00F84021"/>
    <w:rsid w:val="00F905AB"/>
    <w:rsid w:val="00F925CB"/>
    <w:rsid w:val="00F94F7B"/>
    <w:rsid w:val="00F97D56"/>
    <w:rsid w:val="00FB290D"/>
    <w:rsid w:val="00FC0ADA"/>
    <w:rsid w:val="00FC145A"/>
    <w:rsid w:val="00FC358B"/>
    <w:rsid w:val="00FC41DA"/>
    <w:rsid w:val="00FC4C51"/>
    <w:rsid w:val="00FC5737"/>
    <w:rsid w:val="00FC6D07"/>
    <w:rsid w:val="00FC7BBB"/>
    <w:rsid w:val="00FD4775"/>
    <w:rsid w:val="00FD6F69"/>
    <w:rsid w:val="00FE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8A96F5"/>
  <w15:chartTrackingRefBased/>
  <w15:docId w15:val="{ECE9F9AF-4962-49FE-B234-7F813F674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820DE6"/>
    <w:rPr>
      <w:rFonts w:ascii="Arial" w:hAnsi="Arial" w:cs="Arial"/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ind w:left="359" w:right="359"/>
      <w:jc w:val="center"/>
      <w:outlineLvl w:val="0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semiHidden/>
    <w:rsid w:val="007465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6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uchhaltung\AppData\Roaming\Microsoft\Vorlagen\BOOXpress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BOOXpress.dot</Template>
  <TotalTime>0</TotalTime>
  <Pages>1</Pages>
  <Words>152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vr</dc:creator>
  <cp:keywords/>
  <dc:description/>
  <cp:lastModifiedBy>Silke Freitag</cp:lastModifiedBy>
  <cp:revision>12</cp:revision>
  <cp:lastPrinted>2026-04-28T11:06:00Z</cp:lastPrinted>
  <dcterms:created xsi:type="dcterms:W3CDTF">2024-07-25T08:41:00Z</dcterms:created>
  <dcterms:modified xsi:type="dcterms:W3CDTF">2026-04-30T08:53:00Z</dcterms:modified>
</cp:coreProperties>
</file>